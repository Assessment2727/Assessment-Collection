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7AC" w:rsidRDefault="008B31BD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761F1" wp14:editId="57A54B8B">
                <wp:simplePos x="0" y="0"/>
                <wp:positionH relativeFrom="column">
                  <wp:posOffset>382633</wp:posOffset>
                </wp:positionH>
                <wp:positionV relativeFrom="paragraph">
                  <wp:posOffset>253052</wp:posOffset>
                </wp:positionV>
                <wp:extent cx="866899" cy="30861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9" cy="308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26" style="position:absolute;margin-left:30.15pt;margin-top:19.95pt;width:68.25pt;height:24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" fillcolor="white [3212]" stroked="f" strokeweight="2pt"/>
            </w:pict>
          </mc:Fallback>
        </mc:AlternateContent>
      </w:r>
      <w:r w:rsidR="000358E5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18034" wp14:editId="47D02734">
                <wp:simplePos x="0" y="0"/>
                <wp:positionH relativeFrom="column">
                  <wp:posOffset>4705251</wp:posOffset>
                </wp:positionH>
                <wp:positionV relativeFrom="paragraph">
                  <wp:posOffset>5739452</wp:posOffset>
                </wp:positionV>
                <wp:extent cx="843149" cy="771896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49" cy="7718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70.5pt;margin-top:451.95pt;width:66.4pt;height:6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" fillcolor="white [3212]" stroked="f" strokeweight="2pt"/>
            </w:pict>
          </mc:Fallback>
        </mc:AlternateContent>
      </w:r>
      <w:r w:rsidR="000358E5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CC757" wp14:editId="28F81917">
                <wp:simplePos x="0" y="0"/>
                <wp:positionH relativeFrom="column">
                  <wp:posOffset>4538996</wp:posOffset>
                </wp:positionH>
                <wp:positionV relativeFrom="paragraph">
                  <wp:posOffset>-210086</wp:posOffset>
                </wp:positionV>
                <wp:extent cx="439388" cy="6816436"/>
                <wp:effectExtent l="0" t="0" r="0" b="38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8" cy="68164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57.4pt;margin-top:-16.55pt;width:34.6pt;height:5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" fillcolor="white [3212]" stroked="f" strokeweight="2pt"/>
            </w:pict>
          </mc:Fallback>
        </mc:AlternateContent>
      </w:r>
      <w:r w:rsidR="000358E5">
        <w:rPr>
          <w:noProof/>
          <w:lang w:val="en-AU" w:eastAsia="en-AU"/>
        </w:rPr>
        <w:drawing>
          <wp:inline distT="0" distB="0" distL="0" distR="0" wp14:anchorId="601513D9" wp14:editId="23A75A21">
            <wp:extent cx="9381507" cy="6507678"/>
            <wp:effectExtent l="0" t="0" r="0" b="7620"/>
            <wp:docPr id="1" name="Picture 1" descr="C:\Users\e0352582\AppData\Local\Microsoft\Windows\Temporary Internet Files\Content.Word\Scan-170613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0352582\AppData\Local\Microsoft\Windows\Temporary Internet Files\Content.Word\Scan-170613-0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040" cy="651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AC" w:rsidRDefault="000B17AC">
      <w:r>
        <w:br w:type="page"/>
      </w:r>
    </w:p>
    <w:p w:rsidR="008D030A" w:rsidRDefault="002960F5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3433598</wp:posOffset>
                </wp:positionH>
                <wp:positionV relativeFrom="paragraph">
                  <wp:posOffset>366066</wp:posOffset>
                </wp:positionV>
                <wp:extent cx="5754413" cy="618008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4413" cy="61800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60F5" w:rsidRDefault="002960F5">
                            <w:r>
                              <w:rPr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1946F60F" wp14:editId="525A6E13">
                                  <wp:extent cx="5265185" cy="5975131"/>
                                  <wp:effectExtent l="0" t="0" r="0" b="6985"/>
                                  <wp:docPr id="9" name="Picture 9" descr="C:\Users\e0352582\AppData\Local\Microsoft\Windows\Temporary Internet Files\Content.Word\Scan-170613-000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e0352582\AppData\Local\Microsoft\Windows\Temporary Internet Files\Content.Word\Scan-170613-000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5300" cy="59752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70.35pt;margin-top:28.8pt;width:453.1pt;height:48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" fillcolor="white [3201]" stroked="f" strokeweight=".5pt">
                <v:textbox>
                  <w:txbxContent>
                    <w:p w:rsidR="002960F5" w:rsidRDefault="002960F5">
                      <w:r>
                        <w:rPr>
                          <w:noProof/>
                          <w:lang w:val="en-AU" w:eastAsia="en-AU"/>
                        </w:rPr>
                        <w:drawing>
                          <wp:inline distT="0" distB="0" distL="0" distR="0" wp14:anchorId="1946F60F" wp14:editId="525A6E13">
                            <wp:extent cx="5265185" cy="5975131"/>
                            <wp:effectExtent l="0" t="0" r="0" b="6985"/>
                            <wp:docPr id="9" name="Picture 9" descr="C:\Users\e0352582\AppData\Local\Microsoft\Windows\Temporary Internet Files\Content.Word\Scan-170613-000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e0352582\AppData\Local\Microsoft\Windows\Temporary Internet Files\Content.Word\Scan-170613-000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65300" cy="59752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72E4">
        <w:rPr>
          <w:noProof/>
          <w:lang w:val="en-AU" w:eastAsia="en-AU"/>
        </w:rPr>
        <w:drawing>
          <wp:inline distT="0" distB="0" distL="0" distR="0">
            <wp:extent cx="2017557" cy="6432331"/>
            <wp:effectExtent l="0" t="0" r="1905" b="6985"/>
            <wp:docPr id="7" name="Picture 7" descr="C:\Users\e0352582\AppData\Local\Microsoft\Windows\Temporary Internet Files\Content.Word\Scan-170613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0352582\AppData\Local\Microsoft\Windows\Temporary Internet Files\Content.Word\Scan-170613-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644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2E4">
        <w:t xml:space="preserve"> </w:t>
      </w:r>
      <w:bookmarkStart w:id="0" w:name="_GoBack"/>
      <w:bookmarkEnd w:id="0"/>
    </w:p>
    <w:sectPr w:rsidR="008D030A" w:rsidSect="000358E5">
      <w:pgSz w:w="15840" w:h="12240" w:orient="landscape"/>
      <w:pgMar w:top="1135" w:right="1440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8E5"/>
    <w:rsid w:val="000358E5"/>
    <w:rsid w:val="000B17AC"/>
    <w:rsid w:val="002960F5"/>
    <w:rsid w:val="006372E4"/>
    <w:rsid w:val="008B31BD"/>
    <w:rsid w:val="008D030A"/>
    <w:rsid w:val="00B7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358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8E5"/>
    <w:rPr>
      <w:rFonts w:ascii="Tahoma" w:hAnsi="Tahoma" w:cs="Tahoma"/>
      <w:sz w:val="16"/>
      <w:szCs w:val="16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358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8E5"/>
    <w:rPr>
      <w:rFonts w:ascii="Tahoma" w:hAnsi="Tahoma" w:cs="Tahoma"/>
      <w:sz w:val="16"/>
      <w:szCs w:val="16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customXml" Target="../customXml/item2.xml"/><Relationship Id="rId5" Type="http://schemas.openxmlformats.org/officeDocument/2006/relationships/image" Target="media/image1.jpe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MediaLengthInSeconds xmlns="8f659357-f805-491c-ad0b-5621b2de6466" xsi:nil="true"/>
    <SharedWithUsers xmlns="d5c732d2-f217-444a-91d8-37c5714ca695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D8468C8-4F8C-4905-8B8B-5AE4C6E0A406}"/>
</file>

<file path=customXml/itemProps2.xml><?xml version="1.0" encoding="utf-8"?>
<ds:datastoreItem xmlns:ds="http://schemas.openxmlformats.org/officeDocument/2006/customXml" ds:itemID="{97BBC936-9115-4E8A-B631-C1F6C22B0DD5}"/>
</file>

<file path=customXml/itemProps3.xml><?xml version="1.0" encoding="utf-8"?>
<ds:datastoreItem xmlns:ds="http://schemas.openxmlformats.org/officeDocument/2006/customXml" ds:itemID="{411A923C-DC3E-4305-A0CF-FEEA21EF54EC}"/>
</file>

<file path=docProps/app.xml><?xml version="1.0" encoding="utf-8"?>
<Properties xmlns="http://schemas.openxmlformats.org/officeDocument/2006/extended-properties" xmlns:vt="http://schemas.openxmlformats.org/officeDocument/2006/docPropsVTypes">
  <Template>64ADC425</Template>
  <TotalTime>24</TotalTime>
  <Pages>2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TAYLOR Lance</dc:creator>
  <cp:lastModifiedBy>TAYLOR Lance</cp:lastModifiedBy>
  <cp:revision>4</cp:revision>
  <cp:lastPrinted>2017-06-13T04:30:00Z</cp:lastPrinted>
  <dcterms:created xsi:type="dcterms:W3CDTF">2017-06-13T04:09:00Z</dcterms:created>
  <dcterms:modified xsi:type="dcterms:W3CDTF">2017-06-13T04:48:00Z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xd_ProgID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  <property fmtid="{D5CDD505-2E9C-101B-9397-08002B2CF9AE}" pid="11" name="MediaServiceImageTags">
    <vt:lpwstr/>
  </property>
</Properties>
</file>